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="-426" w:tblpY="-224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Üst bilgi düzen tablosu"/>
      </w:tblPr>
      <w:tblGrid>
        <w:gridCol w:w="10466"/>
      </w:tblGrid>
      <w:tr w:rsidR="006A2872" w:rsidRPr="0041428F" w14:paraId="6F0C4431" w14:textId="77777777" w:rsidTr="0014098C">
        <w:trPr>
          <w:trHeight w:val="144"/>
        </w:trPr>
        <w:tc>
          <w:tcPr>
            <w:tcW w:w="10823" w:type="dxa"/>
          </w:tcPr>
          <w:p w14:paraId="675CD2B4" w14:textId="75126A25" w:rsidR="006A2872" w:rsidRPr="0041428F" w:rsidRDefault="006A2872" w:rsidP="006C1F08">
            <w:pPr>
              <w:pStyle w:val="letiimBilgileri"/>
              <w:rPr>
                <w:color w:val="000000" w:themeColor="text1"/>
              </w:rPr>
            </w:pPr>
          </w:p>
        </w:tc>
      </w:tr>
      <w:tr w:rsidR="006A2872" w:rsidRPr="0041428F" w14:paraId="6CF8267E" w14:textId="77777777" w:rsidTr="0014098C">
        <w:trPr>
          <w:trHeight w:val="3079"/>
        </w:trPr>
        <w:tc>
          <w:tcPr>
            <w:tcW w:w="10823" w:type="dxa"/>
          </w:tcPr>
          <w:p w14:paraId="44A0EEDB" w14:textId="579E1807" w:rsidR="006A2872" w:rsidRPr="00C9347D" w:rsidRDefault="00C9347D" w:rsidP="006C1F08">
            <w:pPr>
              <w:pStyle w:val="letiimBilgileri"/>
              <w:ind w:left="0"/>
              <w:rPr>
                <w:sz w:val="28"/>
                <w:szCs w:val="22"/>
              </w:rPr>
            </w:pPr>
            <w:r w:rsidRPr="00C9347D">
              <w:rPr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60288" behindDoc="0" locked="0" layoutInCell="1" allowOverlap="1" wp14:anchorId="7A46DC20" wp14:editId="54F70B16">
                  <wp:simplePos x="0" y="0"/>
                  <wp:positionH relativeFrom="page">
                    <wp:posOffset>4549288</wp:posOffset>
                  </wp:positionH>
                  <wp:positionV relativeFrom="paragraph">
                    <wp:posOffset>-182880</wp:posOffset>
                  </wp:positionV>
                  <wp:extent cx="2389188" cy="1666875"/>
                  <wp:effectExtent l="304800" t="304800" r="316230" b="314325"/>
                  <wp:wrapNone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793" cy="1669390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04FA" w:rsidRPr="00C9347D">
              <w:rPr>
                <w:b/>
                <w:bCs/>
                <w:sz w:val="36"/>
                <w:szCs w:val="36"/>
              </w:rPr>
              <w:t xml:space="preserve">TBU </w:t>
            </w:r>
            <w:proofErr w:type="spellStart"/>
            <w:r w:rsidR="006E04FA" w:rsidRPr="00C9347D">
              <w:rPr>
                <w:b/>
                <w:bCs/>
                <w:sz w:val="36"/>
                <w:szCs w:val="36"/>
              </w:rPr>
              <w:t>Dental</w:t>
            </w:r>
            <w:proofErr w:type="spellEnd"/>
            <w:r w:rsidR="006E04FA" w:rsidRPr="00C9347D">
              <w:rPr>
                <w:b/>
                <w:bCs/>
                <w:sz w:val="36"/>
                <w:szCs w:val="36"/>
              </w:rPr>
              <w:t xml:space="preserve"> Sağlık ve Gıda</w:t>
            </w:r>
            <w:r w:rsidRPr="00C9347D">
              <w:rPr>
                <w:b/>
                <w:bCs/>
                <w:sz w:val="36"/>
                <w:szCs w:val="36"/>
              </w:rPr>
              <w:t xml:space="preserve"> </w:t>
            </w:r>
            <w:r w:rsidR="006E04FA" w:rsidRPr="00C9347D">
              <w:rPr>
                <w:b/>
                <w:bCs/>
                <w:sz w:val="36"/>
                <w:szCs w:val="36"/>
              </w:rPr>
              <w:t>San. Tic. Ltd. Şti.</w:t>
            </w:r>
            <w:r w:rsidR="006E04FA" w:rsidRPr="00C9347D">
              <w:rPr>
                <w:sz w:val="28"/>
                <w:szCs w:val="22"/>
              </w:rPr>
              <w:t xml:space="preserve">   </w:t>
            </w:r>
            <w:r>
              <w:rPr>
                <w:sz w:val="28"/>
                <w:szCs w:val="22"/>
              </w:rPr>
              <w:br/>
            </w:r>
            <w:r>
              <w:rPr>
                <w:sz w:val="28"/>
                <w:szCs w:val="22"/>
              </w:rPr>
              <w:br/>
            </w:r>
            <w:proofErr w:type="gramStart"/>
            <w:r w:rsidRPr="00C9347D">
              <w:rPr>
                <w:b/>
                <w:bCs/>
                <w:color w:val="D9D9D9" w:themeColor="background1" w:themeShade="D9"/>
                <w:sz w:val="28"/>
                <w:szCs w:val="28"/>
              </w:rPr>
              <w:t xml:space="preserve">Adres </w:t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t>:</w:t>
            </w:r>
            <w:proofErr w:type="gramEnd"/>
            <w:r w:rsidRPr="00C9347D">
              <w:rPr>
                <w:color w:val="D9D9D9" w:themeColor="background1" w:themeShade="D9"/>
                <w:sz w:val="22"/>
                <w:szCs w:val="22"/>
              </w:rPr>
              <w:t xml:space="preserve">  Şehremini mahallesi , Ahmet </w:t>
            </w:r>
            <w:proofErr w:type="spellStart"/>
            <w:r w:rsidRPr="00C9347D">
              <w:rPr>
                <w:color w:val="D9D9D9" w:themeColor="background1" w:themeShade="D9"/>
                <w:sz w:val="22"/>
                <w:szCs w:val="22"/>
              </w:rPr>
              <w:t>Ve</w:t>
            </w:r>
            <w:r w:rsidR="0014098C">
              <w:rPr>
                <w:color w:val="D9D9D9" w:themeColor="background1" w:themeShade="D9"/>
                <w:sz w:val="22"/>
                <w:szCs w:val="22"/>
              </w:rPr>
              <w:t>fik</w:t>
            </w:r>
            <w:proofErr w:type="spellEnd"/>
            <w:r w:rsidRPr="00C9347D">
              <w:rPr>
                <w:color w:val="D9D9D9" w:themeColor="background1" w:themeShade="D9"/>
                <w:sz w:val="22"/>
                <w:szCs w:val="22"/>
              </w:rPr>
              <w:t xml:space="preserve"> Paşa caddesi </w:t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  <w:t>NO : 3   Daire : 2 ( Çağlayan Apartmanı )</w:t>
            </w:r>
            <w:r w:rsidR="006E04FA" w:rsidRPr="00C9347D">
              <w:rPr>
                <w:color w:val="D9D9D9" w:themeColor="background1" w:themeShade="D9"/>
                <w:sz w:val="22"/>
                <w:szCs w:val="22"/>
              </w:rPr>
              <w:t xml:space="preserve"> </w:t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  <w:t xml:space="preserve">Fatih / İstanbul </w:t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  <w:t>TEL : 0212 635 78 77 / 0553 410 67 30</w:t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</w:r>
            <w:r w:rsidRPr="00C9347D">
              <w:rPr>
                <w:color w:val="D9D9D9" w:themeColor="background1" w:themeShade="D9"/>
                <w:sz w:val="22"/>
                <w:szCs w:val="22"/>
              </w:rPr>
              <w:br/>
              <w:t>MAİL : tbudental@hotmail.com</w:t>
            </w:r>
            <w:r w:rsidRPr="00C9347D">
              <w:rPr>
                <w:sz w:val="22"/>
                <w:szCs w:val="22"/>
              </w:rPr>
              <w:br/>
            </w:r>
          </w:p>
        </w:tc>
      </w:tr>
      <w:tr w:rsidR="006A2872" w:rsidRPr="0041428F" w14:paraId="491D34AD" w14:textId="77777777" w:rsidTr="008B3FB4">
        <w:trPr>
          <w:trHeight w:val="7995"/>
        </w:trPr>
        <w:tc>
          <w:tcPr>
            <w:tcW w:w="10823" w:type="dxa"/>
          </w:tcPr>
          <w:p w14:paraId="6030CE0F" w14:textId="776EB7A8" w:rsidR="000D5DF4" w:rsidRPr="000D5DF4" w:rsidRDefault="002F1B48" w:rsidP="000D5DF4">
            <w:pPr>
              <w:pStyle w:val="letiimBilgileri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 w:rsidR="00C9347D" w:rsidRPr="002F1B48">
              <w:rPr>
                <w:b/>
                <w:bCs/>
                <w:color w:val="000000" w:themeColor="text1"/>
              </w:rPr>
              <w:t xml:space="preserve">KURUM </w:t>
            </w:r>
            <w:proofErr w:type="gramStart"/>
            <w:r w:rsidR="00C9347D" w:rsidRPr="002F1B48">
              <w:rPr>
                <w:b/>
                <w:bCs/>
                <w:color w:val="000000" w:themeColor="text1"/>
              </w:rPr>
              <w:t>ADI</w:t>
            </w:r>
            <w:r w:rsidR="0014098C">
              <w:rPr>
                <w:b/>
                <w:bCs/>
                <w:color w:val="000000" w:themeColor="text1"/>
              </w:rPr>
              <w:t xml:space="preserve"> </w:t>
            </w:r>
            <w:r w:rsidR="0014098C" w:rsidRPr="000D5DF4">
              <w:rPr>
                <w:rFonts w:ascii="Arial Narrow" w:hAnsi="Arial Narrow"/>
                <w:b/>
                <w:bCs/>
                <w:color w:val="000000" w:themeColor="text1"/>
              </w:rPr>
              <w:t>:</w:t>
            </w:r>
            <w:proofErr w:type="gramEnd"/>
            <w:r w:rsidR="008F73D4" w:rsidRPr="000D5DF4">
              <w:rPr>
                <w:rFonts w:ascii="Arial Narrow" w:hAnsi="Arial Narrow"/>
                <w:b/>
                <w:bCs/>
                <w:color w:val="000000" w:themeColor="text1"/>
              </w:rPr>
              <w:t xml:space="preserve"> </w:t>
            </w:r>
            <w:r w:rsidR="008B3FB4" w:rsidRPr="000D5DF4">
              <w:rPr>
                <w:rFonts w:ascii="Arial Narrow" w:hAnsi="Arial Narrow"/>
                <w:b/>
                <w:bCs/>
                <w:color w:val="000000" w:themeColor="text1"/>
              </w:rPr>
              <w:t xml:space="preserve">  </w:t>
            </w:r>
            <w:proofErr w:type="spellStart"/>
            <w:r w:rsidR="000D5DF4" w:rsidRPr="000D5DF4">
              <w:rPr>
                <w:rFonts w:ascii="Arial Narrow" w:hAnsi="Arial Narrow"/>
                <w:b/>
                <w:bCs/>
                <w:color w:val="000000" w:themeColor="text1"/>
              </w:rPr>
              <w:t>OrbisMed</w:t>
            </w:r>
            <w:proofErr w:type="spellEnd"/>
            <w:r w:rsidR="000D5DF4" w:rsidRPr="000D5DF4">
              <w:rPr>
                <w:rFonts w:ascii="Arial Narrow" w:hAnsi="Arial Narrow"/>
                <w:b/>
                <w:bCs/>
                <w:color w:val="000000" w:themeColor="text1"/>
              </w:rPr>
              <w:t xml:space="preserve"> Clinics </w:t>
            </w:r>
            <w:r w:rsidR="000D5DF4" w:rsidRPr="000D5DF4">
              <w:rPr>
                <w:rFonts w:ascii="Arial Narrow" w:hAnsi="Arial Narrow"/>
                <w:b/>
                <w:bCs/>
                <w:color w:val="000000" w:themeColor="text1"/>
              </w:rPr>
              <w:t xml:space="preserve">/ </w:t>
            </w:r>
            <w:r w:rsidR="000D5DF4" w:rsidRPr="000D5DF4">
              <w:rPr>
                <w:rFonts w:ascii="Arial Narrow" w:hAnsi="Arial Narrow"/>
                <w:b/>
                <w:bCs/>
                <w:color w:val="000000" w:themeColor="text1"/>
              </w:rPr>
              <w:t xml:space="preserve"> ANTALYA</w:t>
            </w:r>
            <w:r w:rsidR="008B3FB4">
              <w:rPr>
                <w:b/>
                <w:bCs/>
                <w:color w:val="000000" w:themeColor="text1"/>
              </w:rPr>
              <w:t xml:space="preserve">                   </w:t>
            </w:r>
            <w:r w:rsidR="008F73D4">
              <w:rPr>
                <w:b/>
                <w:bCs/>
                <w:color w:val="000000" w:themeColor="text1"/>
              </w:rPr>
              <w:t xml:space="preserve">      </w:t>
            </w:r>
            <w:r w:rsidR="00D62A89">
              <w:rPr>
                <w:b/>
                <w:bCs/>
                <w:color w:val="000000" w:themeColor="text1"/>
              </w:rPr>
              <w:t xml:space="preserve"> </w:t>
            </w:r>
            <w:r w:rsidRPr="002F1B48">
              <w:rPr>
                <w:b/>
                <w:bCs/>
                <w:color w:val="000000" w:themeColor="text1"/>
              </w:rPr>
              <w:t xml:space="preserve">TARİH </w:t>
            </w:r>
            <w:r w:rsidR="00F2448E">
              <w:rPr>
                <w:b/>
                <w:bCs/>
                <w:color w:val="000000" w:themeColor="text1"/>
              </w:rPr>
              <w:t>:</w:t>
            </w:r>
            <w:r w:rsidR="006B2308">
              <w:rPr>
                <w:b/>
                <w:bCs/>
                <w:color w:val="000000" w:themeColor="text1"/>
              </w:rPr>
              <w:t xml:space="preserve"> </w:t>
            </w:r>
            <w:r w:rsidR="000D5DF4">
              <w:rPr>
                <w:b/>
                <w:bCs/>
                <w:color w:val="000000" w:themeColor="text1"/>
              </w:rPr>
              <w:t>10</w:t>
            </w:r>
            <w:r w:rsidR="006B2308">
              <w:rPr>
                <w:b/>
                <w:bCs/>
                <w:color w:val="000000" w:themeColor="text1"/>
              </w:rPr>
              <w:t>.9.2025</w:t>
            </w:r>
            <w:r w:rsidR="00C9347D" w:rsidRPr="002F1B48">
              <w:rPr>
                <w:b/>
                <w:bCs/>
                <w:color w:val="000000" w:themeColor="text1"/>
              </w:rPr>
              <w:br/>
            </w:r>
            <w:r w:rsidR="00B81FA6">
              <w:rPr>
                <w:color w:val="000000" w:themeColor="text1"/>
              </w:rPr>
              <w:br/>
            </w:r>
            <w:r w:rsidR="00C9347D" w:rsidRPr="00C9347D">
              <w:rPr>
                <w:color w:val="000000" w:themeColor="text1"/>
              </w:rPr>
              <w:t>Kurumunuz tarafından kullanabileceğiniz ürünlerle ilgili fiyat teklifimiz aşağıda belirtilmiş olup gereğini arz ederiz.</w:t>
            </w:r>
            <w:r w:rsidR="000D5DF4">
              <w:rPr>
                <w:color w:val="000000" w:themeColor="text1"/>
              </w:rPr>
              <w:br/>
            </w:r>
            <w:r w:rsidR="008B3FB4">
              <w:rPr>
                <w:color w:val="000000" w:themeColor="text1"/>
              </w:rPr>
              <w:br/>
            </w:r>
            <w:r w:rsidR="000D5DF4" w:rsidRPr="000D5DF4">
              <w:rPr>
                <w:color w:val="000000" w:themeColor="text1"/>
              </w:rPr>
              <w:t>DÜZ BASAMAKLI ABUTMENT 75 € +KDV</w:t>
            </w:r>
          </w:p>
          <w:p w14:paraId="4B5E0983" w14:textId="205FA844" w:rsidR="000D5DF4" w:rsidRPr="000D5DF4" w:rsidRDefault="000D5DF4" w:rsidP="000D5DF4">
            <w:pPr>
              <w:pStyle w:val="letiimBilgileri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 DERECE </w:t>
            </w:r>
            <w:r w:rsidRPr="000D5DF4">
              <w:rPr>
                <w:color w:val="000000" w:themeColor="text1"/>
              </w:rPr>
              <w:t>AÇILI ABUTMENT 75€ + KDV</w:t>
            </w:r>
          </w:p>
          <w:p w14:paraId="719FCE4A" w14:textId="3A39FF99" w:rsidR="000D5DF4" w:rsidRPr="000D5DF4" w:rsidRDefault="000D5DF4" w:rsidP="000D5DF4">
            <w:pPr>
              <w:pStyle w:val="letiimBilgileri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17 DERECE </w:t>
            </w:r>
            <w:r w:rsidRPr="000D5DF4">
              <w:rPr>
                <w:color w:val="000000" w:themeColor="text1"/>
              </w:rPr>
              <w:t>AÇILI BASAMAKLI ABUTMENT 75 €+KDV</w:t>
            </w:r>
          </w:p>
          <w:p w14:paraId="7311A8AA" w14:textId="1AB9D5B6" w:rsidR="00D62A89" w:rsidRPr="00D62A89" w:rsidRDefault="000D5DF4" w:rsidP="000D5DF4">
            <w:pPr>
              <w:pStyle w:val="letiimBilgileri"/>
              <w:rPr>
                <w:color w:val="000000" w:themeColor="text1"/>
              </w:rPr>
            </w:pPr>
            <w:r w:rsidRPr="000D5DF4">
              <w:rPr>
                <w:color w:val="000000" w:themeColor="text1"/>
              </w:rPr>
              <w:t>Tİ-BASE ABUTMENT 75€ + KDV</w:t>
            </w:r>
          </w:p>
          <w:p w14:paraId="07806CD6" w14:textId="77777777" w:rsidR="00D62A89" w:rsidRPr="00D62A89" w:rsidRDefault="00D62A89" w:rsidP="00D62A89">
            <w:pPr>
              <w:pStyle w:val="letiimBilgileri"/>
              <w:rPr>
                <w:color w:val="000000" w:themeColor="text1"/>
              </w:rPr>
            </w:pPr>
            <w:r w:rsidRPr="00D62A89">
              <w:rPr>
                <w:color w:val="000000" w:themeColor="text1"/>
              </w:rPr>
              <w:t xml:space="preserve">MULTİ ABUTMENT Düz 75 </w:t>
            </w:r>
            <w:proofErr w:type="gramStart"/>
            <w:r w:rsidRPr="00D62A89">
              <w:rPr>
                <w:color w:val="000000" w:themeColor="text1"/>
              </w:rPr>
              <w:t>€  +</w:t>
            </w:r>
            <w:proofErr w:type="gramEnd"/>
            <w:r w:rsidRPr="00D62A89">
              <w:rPr>
                <w:color w:val="000000" w:themeColor="text1"/>
              </w:rPr>
              <w:t xml:space="preserve"> KDV</w:t>
            </w:r>
          </w:p>
          <w:p w14:paraId="64DBF095" w14:textId="77777777" w:rsidR="00D62A89" w:rsidRPr="00D62A89" w:rsidRDefault="00D62A89" w:rsidP="00D62A89">
            <w:pPr>
              <w:pStyle w:val="letiimBilgileri"/>
              <w:rPr>
                <w:color w:val="000000" w:themeColor="text1"/>
              </w:rPr>
            </w:pPr>
            <w:r w:rsidRPr="00D62A89">
              <w:rPr>
                <w:color w:val="000000" w:themeColor="text1"/>
              </w:rPr>
              <w:t>MULTİ ABUTMENT AÇILI 120 € + KDV</w:t>
            </w:r>
          </w:p>
          <w:p w14:paraId="64A96FB9" w14:textId="77777777" w:rsidR="00D62A89" w:rsidRPr="00D62A89" w:rsidRDefault="00D62A89" w:rsidP="00D62A89">
            <w:pPr>
              <w:pStyle w:val="letiimBilgileri"/>
              <w:rPr>
                <w:color w:val="000000" w:themeColor="text1"/>
              </w:rPr>
            </w:pPr>
            <w:r w:rsidRPr="00D62A89">
              <w:rPr>
                <w:color w:val="000000" w:themeColor="text1"/>
              </w:rPr>
              <w:t>PCC (PLASTİK DÖKÜLEBİLİR KOPİNG VİDASI DAHİL) 50 € + KDV</w:t>
            </w:r>
          </w:p>
          <w:p w14:paraId="1535F20C" w14:textId="10DF0DA2" w:rsidR="00E02820" w:rsidRPr="008B3FB4" w:rsidRDefault="00D62A89" w:rsidP="008B3FB4">
            <w:pPr>
              <w:pStyle w:val="letiimBilgileri"/>
              <w:rPr>
                <w:b/>
                <w:bCs/>
                <w:color w:val="FF0000"/>
                <w:sz w:val="28"/>
                <w:szCs w:val="28"/>
              </w:rPr>
            </w:pPr>
            <w:r w:rsidRPr="00D62A89">
              <w:rPr>
                <w:color w:val="000000" w:themeColor="text1"/>
              </w:rPr>
              <w:t xml:space="preserve">TTA (TİTANYUM GEÇİCİ ABUTMENT VİDASI </w:t>
            </w:r>
            <w:proofErr w:type="gramStart"/>
            <w:r w:rsidRPr="00D62A89">
              <w:rPr>
                <w:color w:val="000000" w:themeColor="text1"/>
              </w:rPr>
              <w:t>DAHİL )</w:t>
            </w:r>
            <w:proofErr w:type="gramEnd"/>
            <w:r w:rsidRPr="00D62A89">
              <w:rPr>
                <w:color w:val="000000" w:themeColor="text1"/>
              </w:rPr>
              <w:t xml:space="preserve"> 60 € +KDV</w:t>
            </w:r>
            <w:r>
              <w:rPr>
                <w:color w:val="000000" w:themeColor="text1"/>
              </w:rPr>
              <w:br/>
              <w:t xml:space="preserve">MULTİ </w:t>
            </w:r>
            <w:r w:rsidRPr="00D62A89">
              <w:rPr>
                <w:color w:val="000000" w:themeColor="text1"/>
              </w:rPr>
              <w:t xml:space="preserve"> VİDA</w:t>
            </w:r>
            <w:r>
              <w:rPr>
                <w:color w:val="000000" w:themeColor="text1"/>
              </w:rPr>
              <w:t xml:space="preserve"> </w:t>
            </w:r>
            <w:r w:rsidRPr="00D62A89">
              <w:rPr>
                <w:color w:val="000000" w:themeColor="text1"/>
              </w:rPr>
              <w:t xml:space="preserve"> 25 € +KDV</w:t>
            </w:r>
            <w:r w:rsidR="008F73D4">
              <w:rPr>
                <w:color w:val="000000" w:themeColor="text1"/>
              </w:rPr>
              <w:br/>
            </w:r>
            <w:r w:rsidR="0014098C">
              <w:rPr>
                <w:color w:val="000000" w:themeColor="text1"/>
              </w:rPr>
              <w:br/>
            </w:r>
            <w:bookmarkStart w:id="0" w:name="_Hlk202438372"/>
            <w:r w:rsidR="006C1F08" w:rsidRPr="006C1F08">
              <w:rPr>
                <w:b/>
                <w:bCs/>
                <w:color w:val="FF0000"/>
                <w:sz w:val="28"/>
                <w:szCs w:val="28"/>
              </w:rPr>
              <w:t xml:space="preserve">Servis Ücretleri </w:t>
            </w:r>
            <w:r w:rsidR="006C1F08">
              <w:rPr>
                <w:b/>
                <w:bCs/>
                <w:color w:val="000000" w:themeColor="text1"/>
                <w:sz w:val="28"/>
                <w:szCs w:val="28"/>
              </w:rPr>
              <w:t>:</w:t>
            </w:r>
            <w:r w:rsidR="008F73D4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F2448E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E02820"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Ölçü postu  : 1 adet servis ücreti 450 ₺ - </w:t>
            </w:r>
            <w:r w:rsidR="00E02820" w:rsidRPr="008F73D4">
              <w:rPr>
                <w:rFonts w:ascii="Calibri" w:eastAsia="MS Mincho" w:hAnsi="Calibri" w:cs="Times New Roman"/>
                <w:color w:val="FF0000"/>
                <w:kern w:val="0"/>
                <w:sz w:val="26"/>
                <w:szCs w:val="26"/>
                <w:lang w:eastAsia="en-US"/>
              </w:rPr>
              <w:t>(SATIN ALMAK İSTERSENİZ 65 € +KDV )</w:t>
            </w:r>
            <w:r w:rsidR="00E02820"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 </w:t>
            </w:r>
          </w:p>
          <w:p w14:paraId="51938050" w14:textId="4128B4B1" w:rsidR="00E02820" w:rsidRPr="008F73D4" w:rsidRDefault="00E02820" w:rsidP="00E02820">
            <w:pPr>
              <w:pStyle w:val="letiimBilgileri"/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</w:pPr>
            <w:proofErr w:type="gramStart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>Analog  :</w:t>
            </w:r>
            <w:proofErr w:type="gramEnd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 1 adet servis ücreti 250 ₺ - </w:t>
            </w:r>
            <w:r w:rsidRPr="008F73D4">
              <w:rPr>
                <w:rFonts w:ascii="Calibri" w:eastAsia="MS Mincho" w:hAnsi="Calibri" w:cs="Times New Roman"/>
                <w:color w:val="FF0000"/>
                <w:kern w:val="0"/>
                <w:sz w:val="26"/>
                <w:szCs w:val="26"/>
                <w:lang w:eastAsia="en-US"/>
              </w:rPr>
              <w:t xml:space="preserve">(SATIN ALMAK İSTERSENİZ 25 € + KDV ) </w:t>
            </w:r>
          </w:p>
          <w:p w14:paraId="22AE619E" w14:textId="5C52B944" w:rsidR="00E02820" w:rsidRPr="008F73D4" w:rsidRDefault="00E02820" w:rsidP="00E02820">
            <w:pPr>
              <w:pStyle w:val="letiimBilgileri"/>
              <w:rPr>
                <w:rFonts w:ascii="Calibri" w:eastAsia="MS Mincho" w:hAnsi="Calibri" w:cs="Times New Roman"/>
                <w:color w:val="FF0000"/>
                <w:kern w:val="0"/>
                <w:sz w:val="26"/>
                <w:szCs w:val="26"/>
                <w:lang w:eastAsia="en-US"/>
              </w:rPr>
            </w:pPr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İyileşme </w:t>
            </w:r>
            <w:proofErr w:type="gramStart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>başlığı :</w:t>
            </w:r>
            <w:proofErr w:type="gramEnd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 (1 adet servis ücreti 250 ₺ - </w:t>
            </w:r>
            <w:r w:rsidRPr="008F73D4">
              <w:rPr>
                <w:rFonts w:ascii="Calibri" w:eastAsia="MS Mincho" w:hAnsi="Calibri" w:cs="Times New Roman"/>
                <w:color w:val="FF0000"/>
                <w:kern w:val="0"/>
                <w:sz w:val="26"/>
                <w:szCs w:val="26"/>
                <w:lang w:eastAsia="en-US"/>
              </w:rPr>
              <w:t>(SATIN ALMAK İSTERSENİZ 25 € + KDV )</w:t>
            </w:r>
          </w:p>
          <w:p w14:paraId="16E3BB19" w14:textId="7C1917CA" w:rsidR="00E02820" w:rsidRPr="008F73D4" w:rsidRDefault="00E02820" w:rsidP="00E02820">
            <w:pPr>
              <w:pStyle w:val="letiimBilgileri"/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</w:pPr>
            <w:proofErr w:type="gramStart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>Tarayıcı  :</w:t>
            </w:r>
            <w:proofErr w:type="gramEnd"/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 xml:space="preserve"> 1 adet servis ücreti 850 ₺ - </w:t>
            </w:r>
            <w:r w:rsidRPr="008F73D4">
              <w:rPr>
                <w:rFonts w:ascii="Calibri" w:eastAsia="MS Mincho" w:hAnsi="Calibri" w:cs="Times New Roman"/>
                <w:color w:val="FF0000"/>
                <w:kern w:val="0"/>
                <w:sz w:val="26"/>
                <w:szCs w:val="26"/>
                <w:lang w:eastAsia="en-US"/>
              </w:rPr>
              <w:t xml:space="preserve">( SATIN ALMAK İSTERSENİZ  85 € + KDV ) </w:t>
            </w:r>
          </w:p>
          <w:p w14:paraId="06E98EF0" w14:textId="072C9FFD" w:rsidR="006A2872" w:rsidRPr="002B5A92" w:rsidRDefault="00E02820" w:rsidP="002B5A92">
            <w:pPr>
              <w:pStyle w:val="letiimBilgileri"/>
              <w:rPr>
                <w:color w:val="000000" w:themeColor="text1"/>
              </w:rPr>
            </w:pPr>
            <w:r w:rsidRPr="008F73D4">
              <w:rPr>
                <w:rFonts w:ascii="Calibri" w:eastAsia="MS Mincho" w:hAnsi="Calibri" w:cs="Times New Roman"/>
                <w:color w:val="auto"/>
                <w:kern w:val="0"/>
                <w:sz w:val="26"/>
                <w:szCs w:val="26"/>
                <w:lang w:eastAsia="en-US"/>
              </w:rPr>
              <w:t>RAŞET + HEX  600 ₺ SERVİS ÜCRETİ</w:t>
            </w:r>
            <w:bookmarkEnd w:id="0"/>
            <w:r w:rsidR="002B5A92" w:rsidRPr="008F73D4">
              <w:rPr>
                <w:color w:val="000000" w:themeColor="text1"/>
                <w:sz w:val="26"/>
                <w:szCs w:val="26"/>
              </w:rPr>
              <w:t xml:space="preserve"> </w:t>
            </w:r>
            <w:r w:rsidR="008F73D4" w:rsidRPr="008F73D4">
              <w:rPr>
                <w:color w:val="000000" w:themeColor="text1"/>
                <w:sz w:val="26"/>
                <w:szCs w:val="26"/>
              </w:rPr>
              <w:br/>
            </w:r>
            <w:r w:rsidR="008F73D4">
              <w:rPr>
                <w:color w:val="000000" w:themeColor="text1"/>
              </w:rPr>
              <w:br/>
            </w:r>
            <w:r w:rsidR="008F73D4">
              <w:rPr>
                <w:color w:val="000000" w:themeColor="text1"/>
              </w:rPr>
              <w:br/>
            </w:r>
            <w:r w:rsidR="002B5A92">
              <w:rPr>
                <w:color w:val="000000" w:themeColor="text1"/>
              </w:rPr>
              <w:br/>
            </w:r>
            <w:r w:rsidR="002B5A92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6A2872" w:rsidRPr="0041428F" w14:paraId="7B5DA5D7" w14:textId="77777777" w:rsidTr="0014098C">
        <w:trPr>
          <w:trHeight w:val="577"/>
        </w:trPr>
        <w:tc>
          <w:tcPr>
            <w:tcW w:w="10823" w:type="dxa"/>
          </w:tcPr>
          <w:p w14:paraId="036B182C" w14:textId="7DD44386" w:rsidR="00E878C4" w:rsidRPr="00E878C4" w:rsidRDefault="008B3FB4" w:rsidP="008B3FB4">
            <w:pPr>
              <w:pStyle w:val="letiimBilgileri"/>
              <w:ind w:left="0"/>
              <w:jc w:val="center"/>
              <w:rPr>
                <w:color w:val="FF0000"/>
                <w:sz w:val="22"/>
                <w:szCs w:val="22"/>
              </w:rPr>
            </w:pPr>
            <w:bookmarkStart w:id="1" w:name="_Hlk202439044"/>
            <w:r>
              <w:rPr>
                <w:color w:val="FF0000"/>
                <w:sz w:val="22"/>
                <w:szCs w:val="22"/>
              </w:rPr>
              <w:t xml:space="preserve">                    </w:t>
            </w:r>
            <w:r w:rsidR="00E878C4" w:rsidRPr="00E878C4">
              <w:rPr>
                <w:color w:val="FF0000"/>
                <w:sz w:val="22"/>
                <w:szCs w:val="22"/>
              </w:rPr>
              <w:t>İyileşme başlığı</w:t>
            </w:r>
            <w:r w:rsidR="00E878C4">
              <w:rPr>
                <w:color w:val="FF0000"/>
                <w:sz w:val="22"/>
                <w:szCs w:val="22"/>
              </w:rPr>
              <w:t>, A</w:t>
            </w:r>
            <w:r w:rsidR="00E878C4" w:rsidRPr="00E878C4">
              <w:rPr>
                <w:color w:val="FF0000"/>
                <w:sz w:val="22"/>
                <w:szCs w:val="22"/>
              </w:rPr>
              <w:t xml:space="preserve">nalog, Ölçü postu, </w:t>
            </w:r>
            <w:proofErr w:type="spellStart"/>
            <w:proofErr w:type="gramStart"/>
            <w:r w:rsidR="00E878C4" w:rsidRPr="00E878C4">
              <w:rPr>
                <w:color w:val="FF0000"/>
                <w:sz w:val="22"/>
                <w:szCs w:val="22"/>
              </w:rPr>
              <w:t>Raşet</w:t>
            </w:r>
            <w:proofErr w:type="spellEnd"/>
            <w:r w:rsidR="00E878C4">
              <w:rPr>
                <w:color w:val="FF0000"/>
                <w:sz w:val="22"/>
                <w:szCs w:val="22"/>
              </w:rPr>
              <w:t xml:space="preserve"> ,</w:t>
            </w:r>
            <w:r w:rsidR="00E878C4" w:rsidRPr="00E878C4">
              <w:rPr>
                <w:color w:val="FF0000"/>
                <w:sz w:val="22"/>
                <w:szCs w:val="22"/>
              </w:rPr>
              <w:t>Anahtar</w:t>
            </w:r>
            <w:proofErr w:type="gramEnd"/>
            <w:r w:rsidR="00E878C4" w:rsidRPr="00E878C4">
              <w:rPr>
                <w:color w:val="FF0000"/>
                <w:sz w:val="22"/>
                <w:szCs w:val="22"/>
              </w:rPr>
              <w:t xml:space="preserve"> ve Tarayıcı  ücret karşılığında servis olarak da verilir.</w:t>
            </w:r>
          </w:p>
          <w:p w14:paraId="3E8AF41A" w14:textId="080C5972" w:rsidR="00E878C4" w:rsidRPr="00E878C4" w:rsidRDefault="00E878C4" w:rsidP="008B3FB4">
            <w:pPr>
              <w:pStyle w:val="letiimBilgileri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E878C4">
              <w:rPr>
                <w:color w:val="FF0000"/>
                <w:sz w:val="22"/>
                <w:szCs w:val="22"/>
              </w:rPr>
              <w:t>Servis süremiz 15 gündür.                                                                                                                                 Belirttiğimiz   Servis ücretlerine %20 KDV dahildir</w:t>
            </w:r>
          </w:p>
          <w:p w14:paraId="73C3520C" w14:textId="09D56217" w:rsidR="00E878C4" w:rsidRPr="00E878C4" w:rsidRDefault="00E878C4" w:rsidP="008B3FB4">
            <w:pPr>
              <w:pStyle w:val="letiimBilgileri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E878C4">
              <w:rPr>
                <w:color w:val="FF0000"/>
                <w:sz w:val="22"/>
                <w:szCs w:val="22"/>
              </w:rPr>
              <w:t>Servis ücreti parça başına kullanım ücretimizdir.</w:t>
            </w:r>
          </w:p>
          <w:p w14:paraId="272F96F0" w14:textId="60F95FA7" w:rsidR="00E878C4" w:rsidRPr="00E878C4" w:rsidRDefault="00E878C4" w:rsidP="008B3FB4">
            <w:pPr>
              <w:pStyle w:val="letiimBilgileri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E878C4">
              <w:rPr>
                <w:color w:val="FF0000"/>
                <w:sz w:val="22"/>
                <w:szCs w:val="22"/>
              </w:rPr>
              <w:t>Servis parçaları iş bitiminde iade olarak geri alınır.</w:t>
            </w:r>
          </w:p>
          <w:p w14:paraId="007AA020" w14:textId="10397863" w:rsidR="006A2872" w:rsidRPr="0041428F" w:rsidRDefault="00E878C4" w:rsidP="008B3FB4">
            <w:pPr>
              <w:pStyle w:val="letiimBilgileri"/>
              <w:ind w:left="0"/>
              <w:jc w:val="center"/>
              <w:rPr>
                <w:color w:val="000000" w:themeColor="text1"/>
              </w:rPr>
            </w:pPr>
            <w:r w:rsidRPr="00E878C4">
              <w:rPr>
                <w:color w:val="FF0000"/>
                <w:sz w:val="22"/>
                <w:szCs w:val="22"/>
              </w:rPr>
              <w:t>İADE OLARAK ALINAN Servis ürünleri için Ücret iadesi yapılmaz.</w:t>
            </w:r>
            <w:r w:rsidR="006B2308">
              <w:rPr>
                <w:color w:val="FF0000"/>
                <w:sz w:val="22"/>
                <w:szCs w:val="22"/>
              </w:rPr>
              <w:br/>
              <w:t>kargo ücretleri kliniğinize aittir.</w:t>
            </w:r>
          </w:p>
        </w:tc>
      </w:tr>
      <w:bookmarkEnd w:id="1"/>
      <w:tr w:rsidR="006A2872" w:rsidRPr="0041428F" w14:paraId="6BCBCE82" w14:textId="77777777" w:rsidTr="0014098C">
        <w:trPr>
          <w:trHeight w:val="1448"/>
        </w:trPr>
        <w:tc>
          <w:tcPr>
            <w:tcW w:w="10823" w:type="dxa"/>
            <w:vAlign w:val="bottom"/>
          </w:tcPr>
          <w:p w14:paraId="01671CE3" w14:textId="24516324" w:rsidR="006A2872" w:rsidRPr="006A2872" w:rsidRDefault="006A2872" w:rsidP="008F73D4">
            <w:pPr>
              <w:pStyle w:val="letiimBilgileri"/>
              <w:ind w:left="0"/>
            </w:pPr>
          </w:p>
        </w:tc>
      </w:tr>
    </w:tbl>
    <w:p w14:paraId="0F8CF7C0" w14:textId="22776345" w:rsidR="00A66B18" w:rsidRPr="006E04FA" w:rsidRDefault="00831721" w:rsidP="006E04FA">
      <w:pPr>
        <w:spacing w:before="120" w:after="0"/>
        <w:ind w:left="0"/>
      </w:pPr>
      <w:r w:rsidRPr="0041428F">
        <w:rPr>
          <w:noProof/>
          <w:lang w:bidi="tr-T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E0938F3" wp14:editId="7629609C">
                <wp:simplePos x="0" y="0"/>
                <wp:positionH relativeFrom="page">
                  <wp:posOffset>-685800</wp:posOffset>
                </wp:positionH>
                <wp:positionV relativeFrom="paragraph">
                  <wp:posOffset>-981075</wp:posOffset>
                </wp:positionV>
                <wp:extent cx="8440420" cy="3149600"/>
                <wp:effectExtent l="0" t="0" r="0" b="0"/>
                <wp:wrapNone/>
                <wp:docPr id="19" name="Grafik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0420" cy="3149600"/>
                          <a:chOff x="-7144" y="-358715"/>
                          <a:chExt cx="6146403" cy="2113696"/>
                        </a:xfrm>
                      </wpg:grpSpPr>
                      <wps:wsp>
                        <wps:cNvPr id="20" name="Serbest Form: Şekil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erbest Form: Şekil 22"/>
                        <wps:cNvSpPr/>
                        <wps:spPr>
                          <a:xfrm>
                            <a:off x="138509" y="-358715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erbest Biçim: Şekil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erbest Biçim: Şekil 24"/>
                        <wps:cNvSpPr/>
                        <wps:spPr>
                          <a:xfrm>
                            <a:off x="3176111" y="924401"/>
                            <a:ext cx="2819400" cy="6153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3B399" id="Grafik 17" o:spid="_x0000_s1026" alt="&quot;&quot;" style="position:absolute;margin-left:-54pt;margin-top:-77.25pt;width:664.6pt;height:248pt;z-index:-251657216;mso-position-horizontal-relative:page;mso-width-relative:margin;mso-height-relative:margin" coordorigin="-71,-3587" coordsize="61464,2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">
                <v:shape id="Serbest Form: Şekil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Serbest Form: Şekil 22" o:spid="_x0000_s1028" style="position:absolute;left:1385;top:-3587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Serbest Biçim: Şekil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Serbest Biçim: Şekil 24" o:spid="_x0000_s1030" style="position:absolute;left:31761;top:9244;width:28194;height:6153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357554;1305401,603704;2815114,317944;2815114,5305;7144,357554" o:connectangles="0,0,0,0,0"/>
                </v:shape>
                <w10:wrap anchorx="page"/>
                <w10:anchorlock/>
              </v:group>
            </w:pict>
          </mc:Fallback>
        </mc:AlternateContent>
      </w:r>
    </w:p>
    <w:sectPr w:rsidR="00A66B18" w:rsidRPr="006E04FA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5B004" w14:textId="77777777" w:rsidR="00A50F42" w:rsidRDefault="00A50F42" w:rsidP="00A66B18">
      <w:pPr>
        <w:spacing w:before="0" w:after="0"/>
      </w:pPr>
      <w:r>
        <w:separator/>
      </w:r>
    </w:p>
  </w:endnote>
  <w:endnote w:type="continuationSeparator" w:id="0">
    <w:p w14:paraId="2660E5BC" w14:textId="77777777" w:rsidR="00A50F42" w:rsidRDefault="00A50F4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A2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A2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25C55" w14:textId="77777777" w:rsidR="00A50F42" w:rsidRDefault="00A50F42" w:rsidP="00A66B18">
      <w:pPr>
        <w:spacing w:before="0" w:after="0"/>
      </w:pPr>
      <w:r>
        <w:separator/>
      </w:r>
    </w:p>
  </w:footnote>
  <w:footnote w:type="continuationSeparator" w:id="0">
    <w:p w14:paraId="349382FD" w14:textId="77777777" w:rsidR="00A50F42" w:rsidRDefault="00A50F42" w:rsidP="00A66B18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72"/>
    <w:rsid w:val="00030C2F"/>
    <w:rsid w:val="00083BAA"/>
    <w:rsid w:val="000C572D"/>
    <w:rsid w:val="000D5DF4"/>
    <w:rsid w:val="0010680C"/>
    <w:rsid w:val="0014098C"/>
    <w:rsid w:val="00142021"/>
    <w:rsid w:val="00152B0B"/>
    <w:rsid w:val="001766D6"/>
    <w:rsid w:val="00181923"/>
    <w:rsid w:val="00192419"/>
    <w:rsid w:val="001C270D"/>
    <w:rsid w:val="001E2320"/>
    <w:rsid w:val="00214E28"/>
    <w:rsid w:val="002B5A92"/>
    <w:rsid w:val="002F1B48"/>
    <w:rsid w:val="00352B81"/>
    <w:rsid w:val="0035560F"/>
    <w:rsid w:val="00394757"/>
    <w:rsid w:val="003A0150"/>
    <w:rsid w:val="003C3491"/>
    <w:rsid w:val="003E24DF"/>
    <w:rsid w:val="0041428F"/>
    <w:rsid w:val="004A2B0D"/>
    <w:rsid w:val="004A68D1"/>
    <w:rsid w:val="005C2210"/>
    <w:rsid w:val="00615018"/>
    <w:rsid w:val="0062123A"/>
    <w:rsid w:val="006279B7"/>
    <w:rsid w:val="00634180"/>
    <w:rsid w:val="00646E75"/>
    <w:rsid w:val="00665293"/>
    <w:rsid w:val="006A2872"/>
    <w:rsid w:val="006B2308"/>
    <w:rsid w:val="006C1F08"/>
    <w:rsid w:val="006E04FA"/>
    <w:rsid w:val="006F6F10"/>
    <w:rsid w:val="00783E79"/>
    <w:rsid w:val="007B5AE8"/>
    <w:rsid w:val="007F5192"/>
    <w:rsid w:val="00831721"/>
    <w:rsid w:val="00862A06"/>
    <w:rsid w:val="008B3FB4"/>
    <w:rsid w:val="008F1A3B"/>
    <w:rsid w:val="008F73D4"/>
    <w:rsid w:val="00A26FE7"/>
    <w:rsid w:val="00A50F42"/>
    <w:rsid w:val="00A66B18"/>
    <w:rsid w:val="00A6783B"/>
    <w:rsid w:val="00A96CF8"/>
    <w:rsid w:val="00AA089B"/>
    <w:rsid w:val="00AE1388"/>
    <w:rsid w:val="00AF3982"/>
    <w:rsid w:val="00B05818"/>
    <w:rsid w:val="00B50294"/>
    <w:rsid w:val="00B57D6E"/>
    <w:rsid w:val="00B65616"/>
    <w:rsid w:val="00B81FA6"/>
    <w:rsid w:val="00B93312"/>
    <w:rsid w:val="00BC4F34"/>
    <w:rsid w:val="00C11332"/>
    <w:rsid w:val="00C701F7"/>
    <w:rsid w:val="00C70786"/>
    <w:rsid w:val="00C729CD"/>
    <w:rsid w:val="00C9347D"/>
    <w:rsid w:val="00CB3396"/>
    <w:rsid w:val="00D00FD7"/>
    <w:rsid w:val="00D10958"/>
    <w:rsid w:val="00D62A89"/>
    <w:rsid w:val="00D66593"/>
    <w:rsid w:val="00DB07B8"/>
    <w:rsid w:val="00DE6DA2"/>
    <w:rsid w:val="00DF2D30"/>
    <w:rsid w:val="00E02820"/>
    <w:rsid w:val="00E36E6D"/>
    <w:rsid w:val="00E4786A"/>
    <w:rsid w:val="00E55D74"/>
    <w:rsid w:val="00E56F81"/>
    <w:rsid w:val="00E6540C"/>
    <w:rsid w:val="00E71D1E"/>
    <w:rsid w:val="00E81E2A"/>
    <w:rsid w:val="00E878C4"/>
    <w:rsid w:val="00EB257C"/>
    <w:rsid w:val="00EE0952"/>
    <w:rsid w:val="00F2448E"/>
    <w:rsid w:val="00F40F41"/>
    <w:rsid w:val="00F558C0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DA3E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Balk1">
    <w:name w:val="heading 1"/>
    <w:basedOn w:val="Normal"/>
    <w:next w:val="Normal"/>
    <w:link w:val="Balk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Alc">
    <w:name w:val="Alıcı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elamlama">
    <w:name w:val="Salutation"/>
    <w:basedOn w:val="Normal"/>
    <w:link w:val="SelamlamaChar"/>
    <w:uiPriority w:val="4"/>
    <w:unhideWhenUsed/>
    <w:qFormat/>
    <w:rsid w:val="00A66B18"/>
    <w:pPr>
      <w:spacing w:before="720"/>
    </w:pPr>
  </w:style>
  <w:style w:type="character" w:customStyle="1" w:styleId="SelamlamaChar">
    <w:name w:val="Selamlama Char"/>
    <w:basedOn w:val="VarsaylanParagrafYazTipi"/>
    <w:link w:val="Selamlam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Kapan">
    <w:name w:val="Closing"/>
    <w:basedOn w:val="Normal"/>
    <w:next w:val="mza"/>
    <w:link w:val="KapanChar"/>
    <w:uiPriority w:val="6"/>
    <w:unhideWhenUsed/>
    <w:qFormat/>
    <w:rsid w:val="00A6783B"/>
    <w:pPr>
      <w:spacing w:before="480" w:after="960"/>
    </w:pPr>
  </w:style>
  <w:style w:type="character" w:customStyle="1" w:styleId="KapanChar">
    <w:name w:val="Kapanış Char"/>
    <w:basedOn w:val="VarsaylanParagrafYazTipi"/>
    <w:link w:val="Kapan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mza">
    <w:name w:val="Signature"/>
    <w:basedOn w:val="Normal"/>
    <w:link w:val="mza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mzaChar">
    <w:name w:val="İmza Char"/>
    <w:basedOn w:val="VarsaylanParagrafYazTipi"/>
    <w:link w:val="mz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3E24DF"/>
    <w:pPr>
      <w:spacing w:after="0"/>
      <w:jc w:val="right"/>
    </w:pPr>
  </w:style>
  <w:style w:type="character" w:customStyle="1" w:styleId="stBilgiChar">
    <w:name w:val="Üst Bilgi Char"/>
    <w:basedOn w:val="VarsaylanParagrafYazTipi"/>
    <w:link w:val="stBilgi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Gl">
    <w:name w:val="Strong"/>
    <w:basedOn w:val="VarsaylanParagrafYazTipi"/>
    <w:uiPriority w:val="1"/>
    <w:semiHidden/>
    <w:rsid w:val="003E24DF"/>
    <w:rPr>
      <w:b/>
      <w:bCs/>
    </w:rPr>
  </w:style>
  <w:style w:type="paragraph" w:customStyle="1" w:styleId="letiimBilgileri">
    <w:name w:val="İletişim Bilgileri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Balk2Char">
    <w:name w:val="Başlık 2 Char"/>
    <w:basedOn w:val="VarsaylanParagrafYazTipi"/>
    <w:link w:val="Balk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YerTutucuMetni">
    <w:name w:val="Placeholder Text"/>
    <w:basedOn w:val="VarsaylanParagrafYazTipi"/>
    <w:uiPriority w:val="99"/>
    <w:semiHidden/>
    <w:rsid w:val="001766D6"/>
    <w:rPr>
      <w:color w:val="808080"/>
    </w:rPr>
  </w:style>
  <w:style w:type="paragraph" w:styleId="AltBilgi">
    <w:name w:val="footer"/>
    <w:basedOn w:val="Normal"/>
    <w:link w:val="AltBilgi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Krkt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Krkt">
    <w:name w:val="Logo Krkt"/>
    <w:basedOn w:val="VarsaylanParagrafYazTipi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Kpr">
    <w:name w:val="Hyperlink"/>
    <w:basedOn w:val="VarsaylanParagrafYazTipi"/>
    <w:uiPriority w:val="99"/>
    <w:unhideWhenUsed/>
    <w:rsid w:val="006E04FA"/>
    <w:rPr>
      <w:color w:val="F4910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6E0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%20Pc\AppData\Roaming\Microsoft\Templates\Mavi%20e&#287;ri%20antet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D76C8A-A6B0-4943-9F3F-6C9D863D7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eğri antet</Template>
  <TotalTime>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2025-06-25T08:12:00Z</dcterms:created>
  <dcterms:modified xsi:type="dcterms:W3CDTF">2025-09-10T11:33:00Z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